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F9CA" w14:textId="6DD180E3" w:rsidR="00210995" w:rsidRDefault="007060D3" w:rsidP="00511948">
      <w:pPr>
        <w:pStyle w:val="MainHead"/>
      </w:pPr>
      <w:r w:rsidRPr="00DD3CC0">
        <w:rPr>
          <w:noProof/>
          <w:lang w:eastAsia="en-US"/>
        </w:rPr>
        <w:drawing>
          <wp:anchor distT="0" distB="0" distL="114300" distR="114300" simplePos="0" relativeHeight="251664384" behindDoc="0" locked="0" layoutInCell="1" allowOverlap="1" wp14:anchorId="194A6E57" wp14:editId="7E4CC8A4">
            <wp:simplePos x="0" y="0"/>
            <wp:positionH relativeFrom="column">
              <wp:posOffset>6278880</wp:posOffset>
            </wp:positionH>
            <wp:positionV relativeFrom="paragraph">
              <wp:posOffset>43180</wp:posOffset>
            </wp:positionV>
            <wp:extent cx="593090" cy="878840"/>
            <wp:effectExtent l="0" t="0" r="0" b="0"/>
            <wp:wrapSquare wrapText="bothSides"/>
            <wp:docPr id="6" name="Picture 6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61E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0E49646" wp14:editId="39E0476B">
                <wp:simplePos x="0" y="0"/>
                <wp:positionH relativeFrom="page">
                  <wp:posOffset>-420914</wp:posOffset>
                </wp:positionH>
                <wp:positionV relativeFrom="page">
                  <wp:align>top</wp:align>
                </wp:positionV>
                <wp:extent cx="8201660" cy="1799771"/>
                <wp:effectExtent l="0" t="0" r="889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01660" cy="179977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E836B" id="Rectangle 1" o:spid="_x0000_s1026" style="position:absolute;margin-left:-33.15pt;margin-top:0;width:645.8pt;height:141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" fillcolor="#4f81bd [3204]" stroked="f" strokeweight="2pt">
                <w10:wrap anchorx="page" anchory="page"/>
              </v:rect>
            </w:pict>
          </mc:Fallback>
        </mc:AlternateContent>
      </w:r>
      <w:r w:rsidR="00DA4FC8">
        <w:rPr>
          <w:noProof/>
          <w:lang w:eastAsia="en-US"/>
        </w:rPr>
        <w:t>Life in Christ Lutheran Church</w:t>
      </w:r>
      <w:r w:rsidR="00210995">
        <w:t xml:space="preserve"> </w:t>
      </w:r>
      <w:r w:rsidR="001D313A">
        <w:br/>
      </w:r>
      <w:r w:rsidR="009B6F88">
        <w:t xml:space="preserve">Housing Allowance </w:t>
      </w:r>
    </w:p>
    <w:p w14:paraId="11F9C319" w14:textId="2EB3F7F9" w:rsidR="009B6F88" w:rsidRPr="009B6F88" w:rsidRDefault="00291CC8" w:rsidP="009B6F88">
      <w:pPr>
        <w:spacing w:before="0" w:after="0"/>
        <w:jc w:val="right"/>
        <w:rPr>
          <w:rFonts w:ascii="Times New Roman" w:eastAsia="Times New Roman" w:hAnsi="Times New Roman" w:cs="Times New Roman"/>
          <w:b w:val="0"/>
          <w:color w:val="FFFFFF" w:themeColor="background1"/>
          <w:sz w:val="24"/>
          <w:szCs w:val="24"/>
          <w:lang w:eastAsia="en-US"/>
        </w:rPr>
      </w:pPr>
      <w:r>
        <w:rPr>
          <w:rFonts w:ascii="Arial" w:eastAsia="Times New Roman" w:hAnsi="Arial" w:cs="Arial"/>
          <w:b w:val="0"/>
          <w:color w:val="FFFFFF" w:themeColor="background1"/>
          <w:lang w:eastAsia="en-US"/>
        </w:rPr>
        <w:t xml:space="preserve">Adopted </w:t>
      </w:r>
      <w:r w:rsidR="009B6F88" w:rsidRPr="009B6F88">
        <w:rPr>
          <w:rFonts w:ascii="Arial" w:eastAsia="Times New Roman" w:hAnsi="Arial" w:cs="Arial"/>
          <w:b w:val="0"/>
          <w:color w:val="FFFFFF" w:themeColor="background1"/>
          <w:lang w:eastAsia="en-US"/>
        </w:rPr>
        <w:t>by Life in Christ Voter's Assembly 12/23/2018</w:t>
      </w:r>
    </w:p>
    <w:p w14:paraId="731CACCC" w14:textId="77777777" w:rsidR="000609A7" w:rsidRDefault="000609A7" w:rsidP="00B26898">
      <w:pPr>
        <w:pStyle w:val="Heading1"/>
        <w:pBdr>
          <w:bottom w:val="none" w:sz="0" w:space="0" w:color="auto"/>
        </w:pBdr>
        <w:spacing w:before="0" w:after="120" w:line="240" w:lineRule="exact"/>
        <w:rPr>
          <w:rFonts w:ascii="Times" w:hAnsi="Times"/>
          <w:color w:val="auto"/>
          <w:sz w:val="21"/>
          <w:szCs w:val="21"/>
        </w:rPr>
      </w:pPr>
    </w:p>
    <w:p w14:paraId="2E1DF609" w14:textId="77777777" w:rsidR="00511948" w:rsidRDefault="00511948" w:rsidP="00511948">
      <w:pPr>
        <w:pStyle w:val="BibleQuote"/>
        <w:ind w:left="0"/>
      </w:pPr>
    </w:p>
    <w:p w14:paraId="4E748EB6" w14:textId="0D2CFE99" w:rsidR="00137918" w:rsidRDefault="00C461E1" w:rsidP="00511948">
      <w:pPr>
        <w:pStyle w:val="NoSpacing"/>
      </w:pPr>
      <w:r w:rsidRPr="00E97C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88262" wp14:editId="7B3EC4F0">
                <wp:simplePos x="0" y="0"/>
                <wp:positionH relativeFrom="page">
                  <wp:align>left</wp:align>
                </wp:positionH>
                <wp:positionV relativeFrom="page">
                  <wp:posOffset>9390743</wp:posOffset>
                </wp:positionV>
                <wp:extent cx="7772400" cy="671921"/>
                <wp:effectExtent l="0" t="0" r="0" b="0"/>
                <wp:wrapThrough wrapText="bothSides">
                  <wp:wrapPolygon edited="0">
                    <wp:start x="0" y="0"/>
                    <wp:lineTo x="0" y="20824"/>
                    <wp:lineTo x="21547" y="20824"/>
                    <wp:lineTo x="21547" y="0"/>
                    <wp:lineTo x="0" y="0"/>
                  </wp:wrapPolygon>
                </wp:wrapThrough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671921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B4C0A" id="Rectangle 10" o:spid="_x0000_s1026" style="position:absolute;margin-left:0;margin-top:739.45pt;width:612pt;height:52.9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" fillcolor="#4f81bd [3204]" stroked="f" strokeweight="2pt">
                <w10:wrap type="through" anchorx="page" anchory="page"/>
              </v:rect>
            </w:pict>
          </mc:Fallback>
        </mc:AlternateContent>
      </w:r>
      <w:r w:rsidRPr="00E97CF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161523" wp14:editId="1435B390">
                <wp:simplePos x="0" y="0"/>
                <wp:positionH relativeFrom="column">
                  <wp:posOffset>-685800</wp:posOffset>
                </wp:positionH>
                <wp:positionV relativeFrom="margin">
                  <wp:posOffset>8768806</wp:posOffset>
                </wp:positionV>
                <wp:extent cx="7772400" cy="347345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72400" cy="34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12176F" w14:textId="77777777" w:rsidR="006951E4" w:rsidRPr="00A13A24" w:rsidRDefault="00BB75B9" w:rsidP="00A13A2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 w:val="0"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t>Life in Christ Lutheran Church, 2017 West Highway 61, PO Box 765 Grand Marais, MN * 515.462.0566 * pastor@licgm.org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6152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54pt;margin-top:690.45pt;width:612pt;height: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" filled="f" stroked="f">
                <v:textbox>
                  <w:txbxContent>
                    <w:p w14:paraId="7512176F" w14:textId="77777777" w:rsidR="006951E4" w:rsidRPr="00A13A24" w:rsidRDefault="00BB75B9" w:rsidP="00A13A24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 w:val="0"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t>Life in Christ Lutheran Church, 2017 West Highway 61, PO Box 765 Grand Marais, MN * 515.462.0566 * pastor@licgm.org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B6F88">
        <w:rPr>
          <w:noProof/>
        </w:rPr>
        <w:t xml:space="preserve">Resolution – Housing Allowance </w:t>
      </w:r>
    </w:p>
    <w:p w14:paraId="6893B4FB" w14:textId="77777777" w:rsidR="00511948" w:rsidRDefault="00511948" w:rsidP="00511948">
      <w:pPr>
        <w:pStyle w:val="NoSpacing"/>
      </w:pPr>
    </w:p>
    <w:p w14:paraId="5036D96C" w14:textId="6799066C" w:rsidR="009B6F88" w:rsidRPr="009B6F88" w:rsidRDefault="009B6F88" w:rsidP="009B6F88">
      <w:pPr>
        <w:spacing w:before="0" w:after="0"/>
        <w:rPr>
          <w:rFonts w:ascii="Times New Roman" w:eastAsia="Times New Roman" w:hAnsi="Times New Roman" w:cs="Times New Roman"/>
          <w:b w:val="0"/>
          <w:sz w:val="24"/>
          <w:szCs w:val="24"/>
          <w:lang w:eastAsia="en-US"/>
        </w:rPr>
      </w:pPr>
      <w:r w:rsidRPr="009B6F88">
        <w:rPr>
          <w:rFonts w:ascii="Arial" w:eastAsia="Times New Roman" w:hAnsi="Arial" w:cs="Arial"/>
          <w:b w:val="0"/>
          <w:color w:val="222222"/>
          <w:lang w:eastAsia="en-US"/>
        </w:rPr>
        <w:t>RESOLVED, that Life in Christ Lutheran Church, Grand Marais, MN, as a Standing Resolution to remain in force and effect until such time as amended or revoked, hereby authorizes, and establishes a housing allowance for each Minister of the Gospel at any time serving it, in an amount each year equal to 25% of that person’s annual salary.</w:t>
      </w:r>
    </w:p>
    <w:p w14:paraId="633FF00E" w14:textId="77777777" w:rsidR="009B6F88" w:rsidRPr="009B6F88" w:rsidRDefault="009B6F88" w:rsidP="009B6F88">
      <w:pPr>
        <w:spacing w:before="0" w:after="0"/>
        <w:rPr>
          <w:rFonts w:ascii="Times New Roman" w:eastAsia="Times New Roman" w:hAnsi="Times New Roman" w:cs="Times New Roman"/>
          <w:b w:val="0"/>
          <w:sz w:val="24"/>
          <w:szCs w:val="24"/>
          <w:lang w:eastAsia="en-US"/>
        </w:rPr>
      </w:pPr>
    </w:p>
    <w:p w14:paraId="26E9318A" w14:textId="77777777" w:rsidR="009B6F88" w:rsidRPr="009B6F88" w:rsidRDefault="009B6F88" w:rsidP="009B6F88">
      <w:pPr>
        <w:spacing w:before="0" w:after="0"/>
        <w:rPr>
          <w:rFonts w:ascii="Times New Roman" w:eastAsia="Times New Roman" w:hAnsi="Times New Roman" w:cs="Times New Roman"/>
          <w:b w:val="0"/>
          <w:sz w:val="24"/>
          <w:szCs w:val="24"/>
          <w:lang w:eastAsia="en-US"/>
        </w:rPr>
      </w:pPr>
      <w:r w:rsidRPr="009B6F88">
        <w:rPr>
          <w:rFonts w:ascii="Arial" w:eastAsia="Times New Roman" w:hAnsi="Arial" w:cs="Arial"/>
          <w:b w:val="0"/>
          <w:color w:val="222222"/>
          <w:lang w:eastAsia="en-US"/>
        </w:rPr>
        <w:t>Approved by Life in Christ Voter's Assembly 12/23/2018</w:t>
      </w:r>
    </w:p>
    <w:p w14:paraId="0592EB5C" w14:textId="77777777" w:rsidR="00511948" w:rsidRDefault="00511948" w:rsidP="00511948">
      <w:pPr>
        <w:pStyle w:val="NoSpacing"/>
      </w:pPr>
    </w:p>
    <w:p w14:paraId="705BEAA8" w14:textId="77777777" w:rsidR="00511948" w:rsidRDefault="00511948" w:rsidP="00511948">
      <w:pPr>
        <w:pStyle w:val="NoSpacing"/>
      </w:pPr>
    </w:p>
    <w:p w14:paraId="11461EC1" w14:textId="77777777" w:rsidR="00511948" w:rsidRDefault="00511948" w:rsidP="00511948">
      <w:pPr>
        <w:pStyle w:val="NoSpacing"/>
      </w:pPr>
    </w:p>
    <w:p w14:paraId="4A167EFF" w14:textId="77777777" w:rsidR="00511948" w:rsidRDefault="00511948" w:rsidP="00511948">
      <w:pPr>
        <w:pStyle w:val="NoSpacing"/>
      </w:pPr>
    </w:p>
    <w:p w14:paraId="5C12CEE8" w14:textId="77777777" w:rsidR="00511948" w:rsidRDefault="00511948" w:rsidP="00511948">
      <w:pPr>
        <w:pStyle w:val="NoSpacing"/>
      </w:pPr>
    </w:p>
    <w:p w14:paraId="5898850E" w14:textId="77777777" w:rsidR="00511948" w:rsidRDefault="00511948" w:rsidP="00511948">
      <w:pPr>
        <w:pStyle w:val="NoSpacing"/>
      </w:pPr>
    </w:p>
    <w:p w14:paraId="6E353DB4" w14:textId="1BBFE4ED" w:rsidR="002D4C79" w:rsidRPr="00E97CFD" w:rsidRDefault="002D4C79" w:rsidP="00C461E1">
      <w:pPr>
        <w:pStyle w:val="BibleQuote"/>
      </w:pPr>
    </w:p>
    <w:sectPr w:rsidR="002D4C79" w:rsidRPr="00E97CFD" w:rsidSect="00C461E1">
      <w:headerReference w:type="default" r:id="rId9"/>
      <w:footerReference w:type="even" r:id="rId10"/>
      <w:footerReference w:type="default" r:id="rId11"/>
      <w:pgSz w:w="12240" w:h="15840"/>
      <w:pgMar w:top="1080" w:right="720" w:bottom="360" w:left="1080" w:header="720" w:footer="720" w:gutter="0"/>
      <w:cols w:space="720"/>
      <w:titlePg/>
      <w:docGrid w:linePitch="2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C6E87" w14:textId="77777777" w:rsidR="00E43E2E" w:rsidRDefault="00E43E2E" w:rsidP="006D717D">
      <w:r>
        <w:separator/>
      </w:r>
    </w:p>
  </w:endnote>
  <w:endnote w:type="continuationSeparator" w:id="0">
    <w:p w14:paraId="74EB6A9A" w14:textId="77777777" w:rsidR="00E43E2E" w:rsidRDefault="00E43E2E" w:rsidP="006D7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E0B58" w14:textId="77777777" w:rsidR="006951E4" w:rsidRDefault="00000000">
    <w:pPr>
      <w:pStyle w:val="Footer"/>
    </w:pPr>
    <w:sdt>
      <w:sdtPr>
        <w:id w:val="969400743"/>
        <w:temporary/>
        <w:showingPlcHdr/>
      </w:sdtPr>
      <w:sdtContent>
        <w:r w:rsidR="006951E4">
          <w:t>[Type text]</w:t>
        </w:r>
      </w:sdtContent>
    </w:sdt>
    <w:r w:rsidR="006951E4">
      <w:ptab w:relativeTo="margin" w:alignment="center" w:leader="none"/>
    </w:r>
    <w:sdt>
      <w:sdtPr>
        <w:id w:val="969400748"/>
        <w:temporary/>
        <w:showingPlcHdr/>
      </w:sdtPr>
      <w:sdtContent>
        <w:r w:rsidR="006951E4">
          <w:t>[Type text]</w:t>
        </w:r>
      </w:sdtContent>
    </w:sdt>
    <w:r w:rsidR="006951E4">
      <w:ptab w:relativeTo="margin" w:alignment="right" w:leader="none"/>
    </w:r>
    <w:sdt>
      <w:sdtPr>
        <w:id w:val="969400753"/>
        <w:temporary/>
        <w:showingPlcHdr/>
      </w:sdtPr>
      <w:sdtContent>
        <w:r w:rsidR="006951E4">
          <w:t>[Type text]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1459067226"/>
      <w:docPartObj>
        <w:docPartGallery w:val="Page Numbers (Bottom of Page)"/>
        <w:docPartUnique/>
      </w:docPartObj>
    </w:sdtPr>
    <w:sdtContent>
      <w:p w14:paraId="6EDF7F88" w14:textId="77777777" w:rsidR="00C461E1" w:rsidRDefault="00C461E1">
        <w:pPr>
          <w:pStyle w:val="Foot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cs="Times New Roman"/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rFonts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0F2C7913" w14:textId="77777777" w:rsidR="00AB227C" w:rsidRDefault="00AB2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89FF8" w14:textId="77777777" w:rsidR="00E43E2E" w:rsidRDefault="00E43E2E" w:rsidP="006D717D">
      <w:r>
        <w:separator/>
      </w:r>
    </w:p>
  </w:footnote>
  <w:footnote w:type="continuationSeparator" w:id="0">
    <w:p w14:paraId="39F229D8" w14:textId="77777777" w:rsidR="00E43E2E" w:rsidRDefault="00E43E2E" w:rsidP="006D7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7524359"/>
      <w:docPartObj>
        <w:docPartGallery w:val="Watermarks"/>
        <w:docPartUnique/>
      </w:docPartObj>
    </w:sdtPr>
    <w:sdtContent>
      <w:p w14:paraId="75313C72" w14:textId="77777777" w:rsidR="00AB227C" w:rsidRDefault="00000000">
        <w:pPr>
          <w:pStyle w:val="Header"/>
        </w:pPr>
        <w:r>
          <w:rPr>
            <w:noProof/>
          </w:rPr>
          <w:pict w14:anchorId="7897DD4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1945439" o:spid="_x0000_s1025" type="#_x0000_t136" style="position:absolute;margin-left:0;margin-top:0;width:459.95pt;height:275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B471B"/>
    <w:multiLevelType w:val="hybridMultilevel"/>
    <w:tmpl w:val="03B2190A"/>
    <w:lvl w:ilvl="0" w:tplc="72021DE4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18A1052C"/>
    <w:multiLevelType w:val="hybridMultilevel"/>
    <w:tmpl w:val="2B68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DE3D6D"/>
    <w:multiLevelType w:val="hybridMultilevel"/>
    <w:tmpl w:val="7F86B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249938">
    <w:abstractNumId w:val="0"/>
  </w:num>
  <w:num w:numId="2" w16cid:durableId="562255961">
    <w:abstractNumId w:val="1"/>
  </w:num>
  <w:num w:numId="3" w16cid:durableId="1228149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displayBackgroundShape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88"/>
    <w:rsid w:val="000278B7"/>
    <w:rsid w:val="000350B4"/>
    <w:rsid w:val="000609A7"/>
    <w:rsid w:val="0006533D"/>
    <w:rsid w:val="00091DAF"/>
    <w:rsid w:val="000A5CEF"/>
    <w:rsid w:val="000C7F3C"/>
    <w:rsid w:val="000E0F1F"/>
    <w:rsid w:val="000F5A5B"/>
    <w:rsid w:val="00113160"/>
    <w:rsid w:val="00123250"/>
    <w:rsid w:val="00137918"/>
    <w:rsid w:val="00172ADC"/>
    <w:rsid w:val="00183FE3"/>
    <w:rsid w:val="00191D61"/>
    <w:rsid w:val="001C1C61"/>
    <w:rsid w:val="001D313A"/>
    <w:rsid w:val="001D6A61"/>
    <w:rsid w:val="001E1DE7"/>
    <w:rsid w:val="00210995"/>
    <w:rsid w:val="00226C51"/>
    <w:rsid w:val="00283E30"/>
    <w:rsid w:val="00291CC8"/>
    <w:rsid w:val="002A5338"/>
    <w:rsid w:val="002C35D5"/>
    <w:rsid w:val="002D4C79"/>
    <w:rsid w:val="002E42AA"/>
    <w:rsid w:val="002F408B"/>
    <w:rsid w:val="00300ED7"/>
    <w:rsid w:val="003866DE"/>
    <w:rsid w:val="003D3606"/>
    <w:rsid w:val="003D617B"/>
    <w:rsid w:val="004258D1"/>
    <w:rsid w:val="00434BA3"/>
    <w:rsid w:val="00444B26"/>
    <w:rsid w:val="00462E08"/>
    <w:rsid w:val="004719DA"/>
    <w:rsid w:val="004969C0"/>
    <w:rsid w:val="004A03F3"/>
    <w:rsid w:val="004A1851"/>
    <w:rsid w:val="004A6FEE"/>
    <w:rsid w:val="004D3B38"/>
    <w:rsid w:val="005115B9"/>
    <w:rsid w:val="00511948"/>
    <w:rsid w:val="00516942"/>
    <w:rsid w:val="005253EE"/>
    <w:rsid w:val="00537E7A"/>
    <w:rsid w:val="00551DF5"/>
    <w:rsid w:val="00572646"/>
    <w:rsid w:val="005965D9"/>
    <w:rsid w:val="005A5C31"/>
    <w:rsid w:val="005A7047"/>
    <w:rsid w:val="00600FC6"/>
    <w:rsid w:val="00605E60"/>
    <w:rsid w:val="00633633"/>
    <w:rsid w:val="0065272E"/>
    <w:rsid w:val="00664E1E"/>
    <w:rsid w:val="00665946"/>
    <w:rsid w:val="0067670D"/>
    <w:rsid w:val="006951E4"/>
    <w:rsid w:val="006C58B1"/>
    <w:rsid w:val="006D717D"/>
    <w:rsid w:val="006E1FFB"/>
    <w:rsid w:val="007060D3"/>
    <w:rsid w:val="0075368F"/>
    <w:rsid w:val="00762CC4"/>
    <w:rsid w:val="00791FF7"/>
    <w:rsid w:val="007B078B"/>
    <w:rsid w:val="00840F2A"/>
    <w:rsid w:val="0084199E"/>
    <w:rsid w:val="00844BF0"/>
    <w:rsid w:val="008456CB"/>
    <w:rsid w:val="00850114"/>
    <w:rsid w:val="008631E7"/>
    <w:rsid w:val="00895BE7"/>
    <w:rsid w:val="008C4B5E"/>
    <w:rsid w:val="008C6546"/>
    <w:rsid w:val="00906B01"/>
    <w:rsid w:val="009476CB"/>
    <w:rsid w:val="0097091E"/>
    <w:rsid w:val="009B6F88"/>
    <w:rsid w:val="009E2F0E"/>
    <w:rsid w:val="00A13A24"/>
    <w:rsid w:val="00A57549"/>
    <w:rsid w:val="00A63FC7"/>
    <w:rsid w:val="00A90BB5"/>
    <w:rsid w:val="00AB227C"/>
    <w:rsid w:val="00AE1521"/>
    <w:rsid w:val="00AF0CDA"/>
    <w:rsid w:val="00B12786"/>
    <w:rsid w:val="00B26898"/>
    <w:rsid w:val="00B26C72"/>
    <w:rsid w:val="00B47178"/>
    <w:rsid w:val="00B51406"/>
    <w:rsid w:val="00BA2927"/>
    <w:rsid w:val="00BB75B9"/>
    <w:rsid w:val="00BD15AF"/>
    <w:rsid w:val="00BF4DD2"/>
    <w:rsid w:val="00BF5C86"/>
    <w:rsid w:val="00C02B84"/>
    <w:rsid w:val="00C15438"/>
    <w:rsid w:val="00C461E1"/>
    <w:rsid w:val="00C471F5"/>
    <w:rsid w:val="00CA109F"/>
    <w:rsid w:val="00CF2E76"/>
    <w:rsid w:val="00D46BF2"/>
    <w:rsid w:val="00D61E1F"/>
    <w:rsid w:val="00D82B66"/>
    <w:rsid w:val="00DA4FC8"/>
    <w:rsid w:val="00DB6F5D"/>
    <w:rsid w:val="00DD2BEB"/>
    <w:rsid w:val="00DF76D3"/>
    <w:rsid w:val="00E34DA4"/>
    <w:rsid w:val="00E43E2E"/>
    <w:rsid w:val="00E812C7"/>
    <w:rsid w:val="00E97CFD"/>
    <w:rsid w:val="00EA0EEC"/>
    <w:rsid w:val="00EC6566"/>
    <w:rsid w:val="00ED660C"/>
    <w:rsid w:val="00F33AD1"/>
    <w:rsid w:val="00F673DA"/>
    <w:rsid w:val="00F97276"/>
    <w:rsid w:val="00FA3439"/>
    <w:rsid w:val="00FF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3644E4"/>
  <w15:docId w15:val="{161F7FD3-A8E5-4D15-82E7-83955F38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2"/>
    <w:qFormat/>
    <w:rsid w:val="00511948"/>
    <w:pPr>
      <w:spacing w:before="60" w:after="120"/>
    </w:pPr>
    <w:rPr>
      <w:b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17D"/>
    <w:pPr>
      <w:keepNext/>
      <w:keepLines/>
      <w:pBdr>
        <w:bottom w:val="single" w:sz="4" w:space="1" w:color="4F81BD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4F81BD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17D"/>
    <w:rPr>
      <w:rFonts w:asciiTheme="majorHAnsi" w:eastAsiaTheme="majorEastAsia" w:hAnsiTheme="majorHAnsi" w:cstheme="majorBidi"/>
      <w:color w:val="4F81BD" w:themeColor="accent1"/>
      <w:sz w:val="32"/>
      <w:szCs w:val="3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6D717D"/>
    <w:pPr>
      <w:contextualSpacing/>
    </w:pPr>
    <w:rPr>
      <w:rFonts w:asciiTheme="majorHAnsi" w:eastAsiaTheme="majorEastAsia" w:hAnsiTheme="majorHAnsi" w:cstheme="majorBidi"/>
      <w:color w:val="4F81BD" w:themeColor="accent1"/>
      <w:spacing w:val="-7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6D717D"/>
    <w:rPr>
      <w:rFonts w:asciiTheme="majorHAnsi" w:eastAsiaTheme="majorEastAsia" w:hAnsiTheme="majorHAnsi" w:cstheme="majorBidi"/>
      <w:color w:val="4F81BD" w:themeColor="accent1"/>
      <w:spacing w:val="-7"/>
      <w:sz w:val="64"/>
      <w:szCs w:val="64"/>
      <w:lang w:eastAsia="ja-JP"/>
    </w:rPr>
  </w:style>
  <w:style w:type="paragraph" w:styleId="NoSpacing">
    <w:name w:val="No Spacing"/>
    <w:aliases w:val="Main Title"/>
    <w:autoRedefine/>
    <w:uiPriority w:val="1"/>
    <w:qFormat/>
    <w:rsid w:val="00511948"/>
    <w:pPr>
      <w:jc w:val="center"/>
    </w:pPr>
    <w:rPr>
      <w:sz w:val="32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3D3606"/>
    <w:rPr>
      <w:color w:val="000000" w:themeColor="text1"/>
      <w:u w:val="none"/>
    </w:rPr>
  </w:style>
  <w:style w:type="paragraph" w:styleId="Footer">
    <w:name w:val="footer"/>
    <w:basedOn w:val="Normal"/>
    <w:link w:val="FooterChar"/>
    <w:uiPriority w:val="99"/>
    <w:unhideWhenUsed/>
    <w:rsid w:val="006D71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17D"/>
    <w:rPr>
      <w:sz w:val="20"/>
      <w:szCs w:val="20"/>
      <w:lang w:eastAsia="ja-JP"/>
    </w:rPr>
  </w:style>
  <w:style w:type="character" w:customStyle="1" w:styleId="woj">
    <w:name w:val="woj"/>
    <w:basedOn w:val="DefaultParagraphFont"/>
    <w:rsid w:val="006D717D"/>
  </w:style>
  <w:style w:type="paragraph" w:styleId="FootnoteText">
    <w:name w:val="footnote text"/>
    <w:basedOn w:val="Normal"/>
    <w:next w:val="Normal"/>
    <w:link w:val="FootnoteTextChar"/>
    <w:uiPriority w:val="99"/>
    <w:unhideWhenUsed/>
    <w:rsid w:val="000609A7"/>
    <w:rPr>
      <w:rFonts w:ascii="Times" w:hAnsi="Times"/>
      <w:sz w:val="18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609A7"/>
    <w:rPr>
      <w:rFonts w:ascii="Times" w:hAnsi="Times"/>
      <w:sz w:val="18"/>
      <w:lang w:eastAsia="ja-JP"/>
    </w:rPr>
  </w:style>
  <w:style w:type="character" w:styleId="FootnoteReference">
    <w:name w:val="footnote reference"/>
    <w:basedOn w:val="DefaultParagraphFont"/>
    <w:uiPriority w:val="99"/>
    <w:unhideWhenUsed/>
    <w:rsid w:val="000278B7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8D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8D1"/>
    <w:rPr>
      <w:rFonts w:ascii="Lucida Grande" w:hAnsi="Lucida Grande" w:cs="Lucida Grande"/>
      <w:sz w:val="18"/>
      <w:szCs w:val="1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7B078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78B"/>
    <w:rPr>
      <w:sz w:val="20"/>
      <w:szCs w:val="20"/>
      <w:lang w:eastAsia="ja-JP"/>
    </w:rPr>
  </w:style>
  <w:style w:type="table" w:styleId="LightShading-Accent1">
    <w:name w:val="Light Shading Accent 1"/>
    <w:basedOn w:val="TableNormal"/>
    <w:uiPriority w:val="60"/>
    <w:rsid w:val="007B078B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MainHead">
    <w:name w:val="Main Head"/>
    <w:basedOn w:val="Title"/>
    <w:qFormat/>
    <w:rsid w:val="008456CB"/>
    <w:pPr>
      <w:spacing w:line="520" w:lineRule="exact"/>
    </w:pPr>
    <w:rPr>
      <w:rFonts w:ascii="Arial Black" w:hAnsi="Arial Black" w:cs="Arial"/>
      <w:color w:val="FFFFFF" w:themeColor="background1"/>
      <w:sz w:val="48"/>
      <w:szCs w:val="48"/>
    </w:rPr>
  </w:style>
  <w:style w:type="paragraph" w:customStyle="1" w:styleId="Subheads">
    <w:name w:val="Subheads"/>
    <w:basedOn w:val="Normal"/>
    <w:qFormat/>
    <w:rsid w:val="00511948"/>
    <w:pPr>
      <w:spacing w:before="200"/>
    </w:pPr>
    <w:rPr>
      <w:rFonts w:ascii="Arial Black" w:hAnsi="Arial Black" w:cs="Arial"/>
      <w:color w:val="4F81BD" w:themeColor="accent1"/>
      <w:sz w:val="24"/>
      <w:szCs w:val="28"/>
      <w:u w:val="single"/>
    </w:rPr>
  </w:style>
  <w:style w:type="paragraph" w:customStyle="1" w:styleId="BasicParagraph">
    <w:name w:val="[Basic Paragraph]"/>
    <w:basedOn w:val="Normal"/>
    <w:uiPriority w:val="99"/>
    <w:rsid w:val="0021099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313A"/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313A"/>
    <w:rPr>
      <w:rFonts w:ascii="Lucida Grande" w:hAnsi="Lucida Grande" w:cs="Lucida Grande"/>
      <w:lang w:eastAsia="ja-JP"/>
    </w:rPr>
  </w:style>
  <w:style w:type="character" w:styleId="FollowedHyperlink">
    <w:name w:val="FollowedHyperlink"/>
    <w:basedOn w:val="DefaultParagraphFont"/>
    <w:uiPriority w:val="99"/>
    <w:semiHidden/>
    <w:unhideWhenUsed/>
    <w:rsid w:val="00BD15AF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1694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16942"/>
    <w:rPr>
      <w:color w:val="605E5C"/>
      <w:shd w:val="clear" w:color="auto" w:fill="E1DFDD"/>
    </w:rPr>
  </w:style>
  <w:style w:type="character" w:customStyle="1" w:styleId="BibleQuoteChar">
    <w:name w:val="Bible Quote Char"/>
    <w:basedOn w:val="DefaultParagraphFont"/>
    <w:link w:val="BibleQuote"/>
    <w:locked/>
    <w:rsid w:val="00C461E1"/>
    <w:rPr>
      <w:i/>
      <w:iCs/>
      <w:sz w:val="20"/>
      <w:szCs w:val="20"/>
    </w:rPr>
  </w:style>
  <w:style w:type="paragraph" w:customStyle="1" w:styleId="BibleQuote">
    <w:name w:val="Bible Quote"/>
    <w:basedOn w:val="Normal"/>
    <w:link w:val="BibleQuoteChar"/>
    <w:autoRedefine/>
    <w:qFormat/>
    <w:rsid w:val="00C461E1"/>
    <w:pPr>
      <w:spacing w:before="120"/>
      <w:ind w:left="360"/>
    </w:pPr>
    <w:rPr>
      <w:b w:val="0"/>
      <w:i/>
      <w:i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at\OneDrive\Documents\Custom%20Office%20Templates\LiC.Documents.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6EF51C-E0CB-4DC7-A150-8CFE29E3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LiC.Documents.Template.dotx</Template>
  <TotalTime>3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- LCMS Sexual Misconduct Policy</vt:lpstr>
    </vt:vector>
  </TitlesOfParts>
  <Company>The Lutheran Church-Missouri Synod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LCMS Sexual Misconduct Policy</dc:title>
  <dc:subject>Template - LCMS Sexual Misconduct Policy</dc:subject>
  <dc:creator>Jonathan Watt</dc:creator>
  <cp:keywords>Template - LCMS Sexual Misconduct Policy</cp:keywords>
  <cp:lastModifiedBy>Jonathan Watt</cp:lastModifiedBy>
  <cp:revision>3</cp:revision>
  <cp:lastPrinted>2022-10-18T13:57:00Z</cp:lastPrinted>
  <dcterms:created xsi:type="dcterms:W3CDTF">2022-10-20T11:35:00Z</dcterms:created>
  <dcterms:modified xsi:type="dcterms:W3CDTF">2022-10-20T11:45:00Z</dcterms:modified>
</cp:coreProperties>
</file>