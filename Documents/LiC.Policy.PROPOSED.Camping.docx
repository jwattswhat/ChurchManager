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13B8" w14:textId="6BEC95C2" w:rsidR="002D5555" w:rsidRDefault="002D5555" w:rsidP="004800C1">
      <w:pPr>
        <w:pStyle w:val="Subheads"/>
        <w:spacing w:after="60"/>
        <w:jc w:val="center"/>
        <w:rPr>
          <w:color w:val="4F81BD" w:themeColor="accent1"/>
          <w:sz w:val="32"/>
          <w:szCs w:val="36"/>
          <w:u w:val="none"/>
        </w:rPr>
      </w:pPr>
      <w:r>
        <w:rPr>
          <w:color w:val="4F81BD" w:themeColor="accent1"/>
          <w:sz w:val="32"/>
          <w:szCs w:val="36"/>
          <w:u w:val="none"/>
        </w:rPr>
        <w:t>POLICY</w:t>
      </w:r>
    </w:p>
    <w:p w14:paraId="46F97470" w14:textId="5786188F" w:rsidR="004800C1" w:rsidRPr="004800C1" w:rsidRDefault="004800C1" w:rsidP="004800C1">
      <w:pPr>
        <w:pStyle w:val="Subheads"/>
        <w:spacing w:after="60"/>
        <w:jc w:val="center"/>
        <w:rPr>
          <w:color w:val="4F81BD" w:themeColor="accent1"/>
          <w:sz w:val="32"/>
          <w:szCs w:val="36"/>
          <w:u w:val="none"/>
        </w:rPr>
      </w:pPr>
      <w:r>
        <w:rPr>
          <w:noProof/>
          <w:color w:val="4F81BD" w:themeColor="accent1"/>
          <w:sz w:val="32"/>
          <w:szCs w:val="36"/>
          <w:u w:val="none"/>
        </w:rPr>
        <w:drawing>
          <wp:anchor distT="0" distB="0" distL="114300" distR="114300" simplePos="0" relativeHeight="251668480" behindDoc="1" locked="0" layoutInCell="1" allowOverlap="1" wp14:anchorId="1CB15AFF" wp14:editId="6045FBD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54595" cy="10165080"/>
            <wp:effectExtent l="0" t="0" r="0" b="7620"/>
            <wp:wrapNone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7056" cy="10181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00C1">
        <w:rPr>
          <w:color w:val="4F81BD" w:themeColor="accent1"/>
          <w:sz w:val="32"/>
          <w:szCs w:val="36"/>
          <w:u w:val="none"/>
        </w:rPr>
        <w:t>CAMPING ON LIFE IN CHRIST PROPERTY</w:t>
      </w:r>
    </w:p>
    <w:p w14:paraId="4B8DB96C" w14:textId="5B972F29" w:rsidR="004800C1" w:rsidRPr="004800C1" w:rsidRDefault="004800C1" w:rsidP="004800C1">
      <w:pPr>
        <w:pStyle w:val="Subheads"/>
        <w:spacing w:after="60"/>
        <w:jc w:val="right"/>
        <w:rPr>
          <w:rFonts w:ascii="Arial" w:hAnsi="Arial"/>
          <w:b w:val="0"/>
          <w:bCs/>
          <w:i/>
          <w:iCs/>
          <w:color w:val="auto"/>
          <w:u w:val="none"/>
        </w:rPr>
      </w:pPr>
      <w:r w:rsidRPr="004800C1">
        <w:rPr>
          <w:rFonts w:ascii="Arial" w:hAnsi="Arial"/>
          <w:b w:val="0"/>
          <w:bCs/>
          <w:i/>
          <w:iCs/>
          <w:color w:val="auto"/>
          <w:u w:val="none"/>
        </w:rPr>
        <w:t>P</w:t>
      </w:r>
      <w:r>
        <w:rPr>
          <w:rFonts w:ascii="Arial" w:hAnsi="Arial"/>
          <w:b w:val="0"/>
          <w:bCs/>
          <w:i/>
          <w:iCs/>
          <w:color w:val="auto"/>
          <w:u w:val="none"/>
        </w:rPr>
        <w:t>r</w:t>
      </w:r>
      <w:r w:rsidRPr="004800C1">
        <w:rPr>
          <w:rFonts w:ascii="Arial" w:hAnsi="Arial"/>
          <w:b w:val="0"/>
          <w:bCs/>
          <w:i/>
          <w:iCs/>
          <w:color w:val="auto"/>
          <w:u w:val="none"/>
        </w:rPr>
        <w:t>oposed</w:t>
      </w:r>
    </w:p>
    <w:p w14:paraId="4C77FB94" w14:textId="6AF4C746" w:rsidR="005901AC" w:rsidRPr="005901AC" w:rsidRDefault="005901AC" w:rsidP="005901AC">
      <w:pPr>
        <w:pStyle w:val="Subheads"/>
        <w:spacing w:after="60"/>
        <w:rPr>
          <w:color w:val="4F81BD" w:themeColor="accent1"/>
        </w:rPr>
      </w:pPr>
      <w:r w:rsidRPr="005901AC">
        <w:rPr>
          <w:color w:val="4F81BD" w:themeColor="accent1"/>
        </w:rPr>
        <w:t>Policy:</w:t>
      </w:r>
    </w:p>
    <w:p w14:paraId="31FB3808" w14:textId="69B2320F" w:rsidR="005901AC" w:rsidRDefault="005901AC" w:rsidP="005901AC">
      <w:pPr>
        <w:pStyle w:val="mainbodycopy"/>
        <w:spacing w:after="60"/>
        <w:rPr>
          <w:rFonts w:ascii="Times New Roman" w:hAnsi="Times New Roman" w:cs="Times New Roman"/>
          <w:sz w:val="20"/>
          <w:szCs w:val="20"/>
        </w:rPr>
      </w:pPr>
      <w:r w:rsidRPr="003D617B">
        <w:rPr>
          <w:rFonts w:ascii="Times New Roman" w:hAnsi="Times New Roman" w:cs="Times New Roman"/>
          <w:sz w:val="20"/>
          <w:szCs w:val="20"/>
        </w:rPr>
        <w:t xml:space="preserve">It is the policy of </w:t>
      </w:r>
      <w:r>
        <w:rPr>
          <w:rFonts w:ascii="Times New Roman" w:hAnsi="Times New Roman" w:cs="Times New Roman"/>
          <w:sz w:val="20"/>
          <w:szCs w:val="20"/>
        </w:rPr>
        <w:t xml:space="preserve">Life in Christ Lutheran </w:t>
      </w:r>
      <w:r w:rsidRPr="003D617B">
        <w:rPr>
          <w:rFonts w:ascii="Times New Roman" w:hAnsi="Times New Roman" w:cs="Times New Roman"/>
          <w:sz w:val="20"/>
          <w:szCs w:val="20"/>
        </w:rPr>
        <w:t xml:space="preserve">Church to </w:t>
      </w:r>
      <w:r>
        <w:rPr>
          <w:rFonts w:ascii="Times New Roman" w:hAnsi="Times New Roman" w:cs="Times New Roman"/>
          <w:sz w:val="20"/>
          <w:szCs w:val="20"/>
        </w:rPr>
        <w:t xml:space="preserve">allow </w:t>
      </w:r>
      <w:r w:rsidRPr="001D6A61">
        <w:rPr>
          <w:rFonts w:ascii="Times New Roman" w:hAnsi="Times New Roman" w:cs="Times New Roman"/>
          <w:i/>
          <w:iCs/>
          <w:sz w:val="20"/>
          <w:szCs w:val="20"/>
        </w:rPr>
        <w:t>camper</w:t>
      </w:r>
      <w:r>
        <w:rPr>
          <w:rFonts w:ascii="Times New Roman" w:hAnsi="Times New Roman" w:cs="Times New Roman"/>
          <w:sz w:val="20"/>
          <w:szCs w:val="20"/>
        </w:rPr>
        <w:t xml:space="preserve"> parking on the </w:t>
      </w:r>
      <w:r w:rsidRPr="001D6A61">
        <w:rPr>
          <w:rFonts w:ascii="Times New Roman" w:hAnsi="Times New Roman" w:cs="Times New Roman"/>
          <w:i/>
          <w:iCs/>
          <w:sz w:val="20"/>
          <w:szCs w:val="20"/>
        </w:rPr>
        <w:t>church property</w:t>
      </w:r>
      <w:r>
        <w:rPr>
          <w:rFonts w:ascii="Times New Roman" w:hAnsi="Times New Roman" w:cs="Times New Roman"/>
          <w:sz w:val="20"/>
          <w:szCs w:val="20"/>
        </w:rPr>
        <w:t xml:space="preserve"> for individuals who are members of a </w:t>
      </w:r>
      <w:r w:rsidRPr="00516942">
        <w:rPr>
          <w:rFonts w:ascii="Times New Roman" w:hAnsi="Times New Roman" w:cs="Times New Roman"/>
          <w:bCs/>
          <w:sz w:val="20"/>
          <w:szCs w:val="20"/>
        </w:rPr>
        <w:t>Lutheran Church—Missouri Synod</w:t>
      </w:r>
      <w:r>
        <w:rPr>
          <w:rFonts w:ascii="Times New Roman" w:hAnsi="Times New Roman" w:cs="Times New Roman"/>
          <w:sz w:val="20"/>
          <w:szCs w:val="20"/>
        </w:rPr>
        <w:t xml:space="preserve"> congregation.</w:t>
      </w:r>
    </w:p>
    <w:p w14:paraId="0DA14787" w14:textId="77777777" w:rsidR="005901AC" w:rsidRDefault="005901AC" w:rsidP="005901AC">
      <w:pPr>
        <w:spacing w:after="60"/>
      </w:pPr>
      <w:r>
        <w:t xml:space="preserve">No one under 18 years of age may camp unless accompanied by a responsible adult who will remain onsite for the entire reservation. </w:t>
      </w:r>
    </w:p>
    <w:p w14:paraId="7F41B77E" w14:textId="77777777" w:rsidR="005901AC" w:rsidRDefault="005901AC" w:rsidP="005901AC">
      <w:pPr>
        <w:spacing w:after="60"/>
      </w:pPr>
      <w:r>
        <w:t>Parking is at the discretion of the Elders. The Elders reserve the right to refuse service to anyone. The Elder reserve the right to waive requested donations.</w:t>
      </w:r>
    </w:p>
    <w:p w14:paraId="1729587C" w14:textId="77777777" w:rsidR="005901AC" w:rsidRPr="005901AC" w:rsidRDefault="005901AC" w:rsidP="005901AC">
      <w:pPr>
        <w:pStyle w:val="Subheads"/>
        <w:spacing w:after="60"/>
        <w:rPr>
          <w:color w:val="4F81BD" w:themeColor="accent1"/>
        </w:rPr>
      </w:pPr>
      <w:r w:rsidRPr="005901AC">
        <w:rPr>
          <w:color w:val="4F81BD" w:themeColor="accent1"/>
        </w:rPr>
        <w:t>Definitions:</w:t>
      </w:r>
    </w:p>
    <w:p w14:paraId="28343C54" w14:textId="77777777" w:rsidR="005901AC" w:rsidRDefault="005901AC" w:rsidP="005901AC">
      <w:pPr>
        <w:spacing w:after="60"/>
      </w:pPr>
      <w:r>
        <w:t xml:space="preserve">A </w:t>
      </w:r>
      <w:r w:rsidRPr="005965D9">
        <w:rPr>
          <w:b/>
          <w:bCs/>
          <w:u w:val="single"/>
        </w:rPr>
        <w:t>camper</w:t>
      </w:r>
      <w:r>
        <w:t xml:space="preserve"> is defined as combinations of recreational vehicles and trailers that allow people to sleep inside.</w:t>
      </w:r>
    </w:p>
    <w:p w14:paraId="76FB2D97" w14:textId="77777777" w:rsidR="005901AC" w:rsidRDefault="005901AC" w:rsidP="005901AC">
      <w:pPr>
        <w:spacing w:after="60"/>
      </w:pPr>
      <w:r w:rsidRPr="001D6A61">
        <w:rPr>
          <w:b/>
          <w:bCs/>
          <w:u w:val="single"/>
        </w:rPr>
        <w:t>Church Property</w:t>
      </w:r>
      <w:r>
        <w:t xml:space="preserve"> is defined as the campus of </w:t>
      </w:r>
      <w:r w:rsidRPr="001D6A61">
        <w:rPr>
          <w:b/>
          <w:bCs/>
          <w:i/>
          <w:iCs/>
        </w:rPr>
        <w:t>Life in Christ Lutheran Church of Cook County Minnesota, inc.</w:t>
      </w:r>
    </w:p>
    <w:p w14:paraId="1D10FA36" w14:textId="77777777" w:rsidR="005901AC" w:rsidRDefault="005901AC" w:rsidP="005901AC">
      <w:pPr>
        <w:spacing w:after="60"/>
      </w:pPr>
      <w:r>
        <w:t xml:space="preserve">The </w:t>
      </w:r>
      <w:r w:rsidRPr="00516942">
        <w:rPr>
          <w:b/>
          <w:bCs/>
          <w:u w:val="single"/>
        </w:rPr>
        <w:t>Elders</w:t>
      </w:r>
      <w:r>
        <w:t xml:space="preserve"> are the </w:t>
      </w:r>
      <w:r w:rsidRPr="001D6A61">
        <w:rPr>
          <w:b/>
          <w:bCs/>
          <w:i/>
          <w:iCs/>
        </w:rPr>
        <w:t>Life in Christ Lutheran Church of Cook County Minnesota</w:t>
      </w:r>
      <w:r>
        <w:rPr>
          <w:b/>
          <w:bCs/>
          <w:i/>
          <w:iCs/>
        </w:rPr>
        <w:t xml:space="preserve">, inc. </w:t>
      </w:r>
      <w:r>
        <w:t xml:space="preserve"> duly elected </w:t>
      </w:r>
      <w:r w:rsidRPr="001D6A61">
        <w:rPr>
          <w:b/>
          <w:bCs/>
        </w:rPr>
        <w:t>Board of Elders</w:t>
      </w:r>
      <w:r>
        <w:t>.</w:t>
      </w:r>
    </w:p>
    <w:p w14:paraId="2F5BA2F0" w14:textId="77777777" w:rsidR="005901AC" w:rsidRPr="005901AC" w:rsidRDefault="005901AC" w:rsidP="005901AC">
      <w:pPr>
        <w:pStyle w:val="Subheads"/>
        <w:spacing w:after="60"/>
        <w:rPr>
          <w:color w:val="4F81BD" w:themeColor="accent1"/>
        </w:rPr>
      </w:pPr>
      <w:r w:rsidRPr="005901AC">
        <w:rPr>
          <w:color w:val="4F81BD" w:themeColor="accent1"/>
        </w:rPr>
        <w:t>Request for Stay:</w:t>
      </w:r>
    </w:p>
    <w:p w14:paraId="6986A94D" w14:textId="77777777" w:rsidR="005901AC" w:rsidRDefault="005901AC" w:rsidP="005901AC">
      <w:pPr>
        <w:spacing w:after="60"/>
      </w:pPr>
      <w:r>
        <w:t xml:space="preserve">Please request your stay in writing (eMail to </w:t>
      </w:r>
      <w:hyperlink r:id="rId9" w:history="1">
        <w:r w:rsidRPr="00F3113A">
          <w:rPr>
            <w:rStyle w:val="Hyperlink"/>
          </w:rPr>
          <w:t>camp@licgm.org</w:t>
        </w:r>
      </w:hyperlink>
      <w:r>
        <w:t>):</w:t>
      </w:r>
    </w:p>
    <w:p w14:paraId="6E19E030" w14:textId="77777777" w:rsidR="005901AC" w:rsidRDefault="005901AC" w:rsidP="005901AC">
      <w:pPr>
        <w:spacing w:after="60"/>
      </w:pPr>
      <w:r>
        <w:t>Include the following information:</w:t>
      </w:r>
    </w:p>
    <w:p w14:paraId="71BA7CE2" w14:textId="77777777" w:rsidR="005901AC" w:rsidRDefault="005901AC" w:rsidP="005901AC">
      <w:pPr>
        <w:pStyle w:val="ListParagraph"/>
        <w:numPr>
          <w:ilvl w:val="0"/>
          <w:numId w:val="3"/>
        </w:numPr>
        <w:spacing w:after="60"/>
      </w:pPr>
      <w:r>
        <w:t>Name</w:t>
      </w:r>
    </w:p>
    <w:p w14:paraId="1A55D63A" w14:textId="77777777" w:rsidR="005901AC" w:rsidRDefault="005901AC" w:rsidP="005901AC">
      <w:pPr>
        <w:pStyle w:val="ListParagraph"/>
        <w:numPr>
          <w:ilvl w:val="0"/>
          <w:numId w:val="3"/>
        </w:numPr>
        <w:spacing w:after="60"/>
      </w:pPr>
      <w:r>
        <w:t>Phone number</w:t>
      </w:r>
    </w:p>
    <w:p w14:paraId="6A0826BD" w14:textId="77777777" w:rsidR="005901AC" w:rsidRDefault="005901AC" w:rsidP="005901AC">
      <w:pPr>
        <w:pStyle w:val="ListParagraph"/>
        <w:numPr>
          <w:ilvl w:val="0"/>
          <w:numId w:val="3"/>
        </w:numPr>
        <w:spacing w:after="60"/>
      </w:pPr>
      <w:r>
        <w:t>eMail address</w:t>
      </w:r>
    </w:p>
    <w:p w14:paraId="55C31F4A" w14:textId="77777777" w:rsidR="005901AC" w:rsidRDefault="005901AC" w:rsidP="005901AC">
      <w:pPr>
        <w:pStyle w:val="ListParagraph"/>
        <w:numPr>
          <w:ilvl w:val="0"/>
          <w:numId w:val="3"/>
        </w:numPr>
        <w:spacing w:after="60"/>
      </w:pPr>
      <w:r>
        <w:t>Date of arrival</w:t>
      </w:r>
    </w:p>
    <w:p w14:paraId="399432AC" w14:textId="77777777" w:rsidR="005901AC" w:rsidRDefault="005901AC" w:rsidP="005901AC">
      <w:pPr>
        <w:pStyle w:val="ListParagraph"/>
        <w:numPr>
          <w:ilvl w:val="0"/>
          <w:numId w:val="3"/>
        </w:numPr>
        <w:spacing w:after="60"/>
      </w:pPr>
      <w:r>
        <w:t>Date of departure</w:t>
      </w:r>
    </w:p>
    <w:p w14:paraId="0568D3B1" w14:textId="77777777" w:rsidR="005901AC" w:rsidRDefault="005901AC" w:rsidP="005901AC">
      <w:pPr>
        <w:pStyle w:val="ListParagraph"/>
        <w:numPr>
          <w:ilvl w:val="0"/>
          <w:numId w:val="3"/>
        </w:numPr>
        <w:spacing w:after="60"/>
      </w:pPr>
      <w:r>
        <w:t>Special requests</w:t>
      </w:r>
    </w:p>
    <w:p w14:paraId="218DF3A9" w14:textId="77777777" w:rsidR="005901AC" w:rsidRPr="005901AC" w:rsidRDefault="005901AC" w:rsidP="005901AC">
      <w:pPr>
        <w:pStyle w:val="Subheads"/>
        <w:spacing w:after="60"/>
        <w:rPr>
          <w:color w:val="4F81BD" w:themeColor="accent1"/>
        </w:rPr>
      </w:pPr>
      <w:r w:rsidRPr="005901AC">
        <w:rPr>
          <w:color w:val="4F81BD" w:themeColor="accent1"/>
        </w:rPr>
        <w:t>Stay:</w:t>
      </w:r>
    </w:p>
    <w:p w14:paraId="5DC96360" w14:textId="77777777" w:rsidR="005901AC" w:rsidRDefault="005901AC" w:rsidP="005901AC">
      <w:pPr>
        <w:spacing w:after="60"/>
      </w:pPr>
      <w:r>
        <w:t xml:space="preserve">All stays must be approved by the Elders of Life in Christ Lutheran Church. </w:t>
      </w:r>
    </w:p>
    <w:p w14:paraId="11F63092" w14:textId="77777777" w:rsidR="005901AC" w:rsidRPr="005901AC" w:rsidRDefault="005901AC" w:rsidP="005901AC">
      <w:pPr>
        <w:pStyle w:val="Subheads"/>
        <w:spacing w:after="60"/>
        <w:rPr>
          <w:color w:val="4F81BD" w:themeColor="accent1"/>
        </w:rPr>
      </w:pPr>
      <w:r w:rsidRPr="005901AC">
        <w:rPr>
          <w:color w:val="4F81BD" w:themeColor="accent1"/>
        </w:rPr>
        <w:t>Check-in:</w:t>
      </w:r>
    </w:p>
    <w:p w14:paraId="2CB20A96" w14:textId="77777777" w:rsidR="005901AC" w:rsidRDefault="005901AC" w:rsidP="005901AC">
      <w:pPr>
        <w:spacing w:after="60"/>
      </w:pPr>
      <w:r>
        <w:t>Check-in time for campsites is during office hours; 8 a.m. to 4pm.  Arrangements can be made by calling 515-462-0566.</w:t>
      </w:r>
    </w:p>
    <w:p w14:paraId="454CE326" w14:textId="77777777" w:rsidR="005901AC" w:rsidRPr="005901AC" w:rsidRDefault="005901AC" w:rsidP="005901AC">
      <w:pPr>
        <w:pStyle w:val="Subheads"/>
        <w:spacing w:after="60"/>
        <w:rPr>
          <w:color w:val="4F81BD" w:themeColor="accent1"/>
        </w:rPr>
      </w:pPr>
      <w:r w:rsidRPr="005901AC">
        <w:rPr>
          <w:color w:val="4F81BD" w:themeColor="accent1"/>
        </w:rPr>
        <w:t>Check-Out:</w:t>
      </w:r>
    </w:p>
    <w:p w14:paraId="31B30DA9" w14:textId="3BA29641" w:rsidR="005901AC" w:rsidRPr="00113160" w:rsidRDefault="005901AC" w:rsidP="005901AC">
      <w:pPr>
        <w:spacing w:after="60"/>
        <w:rPr>
          <w:rFonts w:ascii="Times New Roman" w:hAnsi="Times New Roman" w:cs="Times New Roman"/>
        </w:rPr>
      </w:pPr>
      <w:r w:rsidRPr="00E97C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6B148D" wp14:editId="5606A945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772400" cy="347472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2400" cy="347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6C4F8" w14:textId="77777777" w:rsidR="005901AC" w:rsidRPr="00A13A24" w:rsidRDefault="005901AC" w:rsidP="005901A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t>Life in Christ Lutheran Church, 2017 West Highway 61, PO Box 765 Grand Marais, MN * 515.462.0566 * pastor@licgm.org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B148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0;width:612pt;height:27.3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" filled="f" stroked="f">
                <v:textbox>
                  <w:txbxContent>
                    <w:p w14:paraId="58B6C4F8" w14:textId="77777777" w:rsidR="005901AC" w:rsidRPr="00A13A24" w:rsidRDefault="005901AC" w:rsidP="005901AC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t>Life in Christ Lutheran Church, 2017 West Highway 61, PO Box 765 Grand Marais, MN * 515.462.0566 * pastor@licgm.org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t xml:space="preserve">Check-out time is no later than 5 p.m. </w:t>
      </w:r>
    </w:p>
    <w:p w14:paraId="3D1FD29A" w14:textId="2AE0E909" w:rsidR="005901AC" w:rsidRPr="005901AC" w:rsidRDefault="005901AC" w:rsidP="005901AC">
      <w:pPr>
        <w:pStyle w:val="Subheads"/>
        <w:spacing w:after="60"/>
        <w:rPr>
          <w:color w:val="4F81BD" w:themeColor="accent1"/>
        </w:rPr>
      </w:pPr>
      <w:r w:rsidRPr="005901AC">
        <w:rPr>
          <w:color w:val="4F81BD" w:themeColor="accent1"/>
        </w:rPr>
        <w:t>Donations:</w:t>
      </w:r>
      <w:r w:rsidRPr="005901AC">
        <w:rPr>
          <w:noProof/>
        </w:rPr>
        <w:t xml:space="preserve"> </w:t>
      </w:r>
    </w:p>
    <w:p w14:paraId="08DF3F5B" w14:textId="77777777" w:rsidR="005901AC" w:rsidRDefault="005901AC" w:rsidP="005901AC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There is a suggested donation of $20 per night per camper.</w:t>
      </w:r>
    </w:p>
    <w:p w14:paraId="778E3EA0" w14:textId="77777777" w:rsidR="005901AC" w:rsidRPr="00516942" w:rsidRDefault="005901AC" w:rsidP="005901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16942">
        <w:rPr>
          <w:rFonts w:ascii="Times New Roman" w:hAnsi="Times New Roman" w:cs="Times New Roman"/>
        </w:rPr>
        <w:t>Add $10 for electrical connection.</w:t>
      </w:r>
    </w:p>
    <w:p w14:paraId="270585A6" w14:textId="77777777" w:rsidR="005901AC" w:rsidRPr="00516942" w:rsidRDefault="005901AC" w:rsidP="005901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16942">
        <w:rPr>
          <w:rFonts w:ascii="Times New Roman" w:hAnsi="Times New Roman" w:cs="Times New Roman"/>
        </w:rPr>
        <w:t>Add $10 for sewer services.</w:t>
      </w:r>
    </w:p>
    <w:p w14:paraId="19E4FF28" w14:textId="77777777" w:rsidR="005901AC" w:rsidRDefault="005901AC" w:rsidP="005901AC">
      <w:pPr>
        <w:spacing w:after="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Donations made to </w:t>
      </w:r>
      <w:r w:rsidRPr="001D6A61">
        <w:rPr>
          <w:rFonts w:ascii="Times New Roman" w:hAnsi="Times New Roman" w:cs="Times New Roman"/>
          <w:b/>
          <w:bCs/>
        </w:rPr>
        <w:t>Life in Christ Lutheran Church, Grand Marais, MN</w:t>
      </w:r>
    </w:p>
    <w:p w14:paraId="4CF4C0F6" w14:textId="6EC376F9" w:rsidR="002D4C79" w:rsidRPr="00E97CFD" w:rsidRDefault="002D4C79" w:rsidP="00C461E1">
      <w:pPr>
        <w:pStyle w:val="BibleQuote"/>
      </w:pPr>
    </w:p>
    <w:sectPr w:rsidR="002D4C79" w:rsidRPr="00E97CFD" w:rsidSect="004800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150" w:right="720" w:bottom="360" w:left="1080" w:header="720" w:footer="720" w:gutter="0"/>
      <w:cols w:space="720"/>
      <w:titlePg/>
      <w:docGrid w:linePitch="2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A2989" w14:textId="77777777" w:rsidR="001227EB" w:rsidRDefault="001227EB" w:rsidP="006D717D">
      <w:r>
        <w:separator/>
      </w:r>
    </w:p>
  </w:endnote>
  <w:endnote w:type="continuationSeparator" w:id="0">
    <w:p w14:paraId="0EB52A3B" w14:textId="77777777" w:rsidR="001227EB" w:rsidRDefault="001227EB" w:rsidP="006D7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inion Pro"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47D9" w14:textId="77777777" w:rsidR="006951E4" w:rsidRDefault="00000000">
    <w:pPr>
      <w:pStyle w:val="Footer"/>
    </w:pPr>
    <w:sdt>
      <w:sdtPr>
        <w:id w:val="969400743"/>
        <w:temporary/>
        <w:showingPlcHdr/>
      </w:sdtPr>
      <w:sdtContent>
        <w:r w:rsidR="006951E4">
          <w:t>[Type text]</w:t>
        </w:r>
      </w:sdtContent>
    </w:sdt>
    <w:r w:rsidR="006951E4">
      <w:ptab w:relativeTo="margin" w:alignment="center" w:leader="none"/>
    </w:r>
    <w:sdt>
      <w:sdtPr>
        <w:id w:val="969400748"/>
        <w:temporary/>
        <w:showingPlcHdr/>
      </w:sdtPr>
      <w:sdtContent>
        <w:r w:rsidR="006951E4">
          <w:t>[Type text]</w:t>
        </w:r>
      </w:sdtContent>
    </w:sdt>
    <w:r w:rsidR="006951E4">
      <w:ptab w:relativeTo="margin" w:alignment="right" w:leader="none"/>
    </w:r>
    <w:sdt>
      <w:sdtPr>
        <w:id w:val="969400753"/>
        <w:temporary/>
        <w:showingPlcHdr/>
      </w:sdtPr>
      <w:sdtContent>
        <w:r w:rsidR="006951E4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1459067226"/>
      <w:docPartObj>
        <w:docPartGallery w:val="Page Numbers (Bottom of Page)"/>
        <w:docPartUnique/>
      </w:docPartObj>
    </w:sdtPr>
    <w:sdtContent>
      <w:p w14:paraId="5A60CBF4" w14:textId="77777777" w:rsidR="00C461E1" w:rsidRDefault="00C461E1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cs="Times New Roman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4E7D4461" w14:textId="77777777" w:rsidR="00AB227C" w:rsidRDefault="00AB22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67FD1" w14:textId="77777777" w:rsidR="002A741A" w:rsidRDefault="002A74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2E76B" w14:textId="77777777" w:rsidR="001227EB" w:rsidRDefault="001227EB" w:rsidP="006D717D">
      <w:r>
        <w:separator/>
      </w:r>
    </w:p>
  </w:footnote>
  <w:footnote w:type="continuationSeparator" w:id="0">
    <w:p w14:paraId="2392FC72" w14:textId="77777777" w:rsidR="001227EB" w:rsidRDefault="001227EB" w:rsidP="006D7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8939B" w14:textId="37A8ED63" w:rsidR="002A741A" w:rsidRDefault="00000000">
    <w:pPr>
      <w:pStyle w:val="Header"/>
    </w:pPr>
    <w:r>
      <w:rPr>
        <w:noProof/>
      </w:rPr>
      <w:pict w14:anchorId="647355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1270094" o:spid="_x0000_s1032" type="#_x0000_t136" style="position:absolute;margin-left:0;margin-top:0;width:588.8pt;height:147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PROPOS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C10B5" w14:textId="43F9A945" w:rsidR="00AB227C" w:rsidRDefault="00000000">
    <w:pPr>
      <w:pStyle w:val="Header"/>
    </w:pPr>
    <w:r>
      <w:rPr>
        <w:noProof/>
      </w:rPr>
      <w:pict w14:anchorId="4E3AE1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1270095" o:spid="_x0000_s1033" type="#_x0000_t136" style="position:absolute;margin-left:0;margin-top:0;width:588.8pt;height:147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PROPOS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35F44" w14:textId="146D9288" w:rsidR="002A741A" w:rsidRDefault="00000000">
    <w:pPr>
      <w:pStyle w:val="Header"/>
    </w:pPr>
    <w:r>
      <w:rPr>
        <w:noProof/>
      </w:rPr>
      <w:pict w14:anchorId="1F22A7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1270093" o:spid="_x0000_s1031" type="#_x0000_t136" style="position:absolute;margin-left:0;margin-top:0;width:588.8pt;height:147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PROPOS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B471B"/>
    <w:multiLevelType w:val="hybridMultilevel"/>
    <w:tmpl w:val="03B2190A"/>
    <w:lvl w:ilvl="0" w:tplc="72021DE4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18A1052C"/>
    <w:multiLevelType w:val="hybridMultilevel"/>
    <w:tmpl w:val="2B68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E3D6D"/>
    <w:multiLevelType w:val="hybridMultilevel"/>
    <w:tmpl w:val="7F86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249938">
    <w:abstractNumId w:val="0"/>
  </w:num>
  <w:num w:numId="2" w16cid:durableId="562255961">
    <w:abstractNumId w:val="1"/>
  </w:num>
  <w:num w:numId="3" w16cid:durableId="1228149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AC"/>
    <w:rsid w:val="000278B7"/>
    <w:rsid w:val="000350B4"/>
    <w:rsid w:val="000609A7"/>
    <w:rsid w:val="0006533D"/>
    <w:rsid w:val="00091DAF"/>
    <w:rsid w:val="000A5CEF"/>
    <w:rsid w:val="000C7F3C"/>
    <w:rsid w:val="000E0F1F"/>
    <w:rsid w:val="000F5A5B"/>
    <w:rsid w:val="00113160"/>
    <w:rsid w:val="001227EB"/>
    <w:rsid w:val="00137918"/>
    <w:rsid w:val="00172ADC"/>
    <w:rsid w:val="00183FE3"/>
    <w:rsid w:val="00191D61"/>
    <w:rsid w:val="001C1C61"/>
    <w:rsid w:val="001D313A"/>
    <w:rsid w:val="001D6A61"/>
    <w:rsid w:val="001E1DE7"/>
    <w:rsid w:val="00210995"/>
    <w:rsid w:val="00226C51"/>
    <w:rsid w:val="00283E30"/>
    <w:rsid w:val="002A5338"/>
    <w:rsid w:val="002A741A"/>
    <w:rsid w:val="002C35D5"/>
    <w:rsid w:val="002D4C79"/>
    <w:rsid w:val="002D5555"/>
    <w:rsid w:val="002E42AA"/>
    <w:rsid w:val="00300ED7"/>
    <w:rsid w:val="003866DE"/>
    <w:rsid w:val="003D3606"/>
    <w:rsid w:val="003D617B"/>
    <w:rsid w:val="004258D1"/>
    <w:rsid w:val="00434BA3"/>
    <w:rsid w:val="00444B26"/>
    <w:rsid w:val="00462E08"/>
    <w:rsid w:val="004719DA"/>
    <w:rsid w:val="004800C1"/>
    <w:rsid w:val="004969C0"/>
    <w:rsid w:val="004A03F3"/>
    <w:rsid w:val="004A1851"/>
    <w:rsid w:val="004A6FEE"/>
    <w:rsid w:val="004D3B38"/>
    <w:rsid w:val="005115B9"/>
    <w:rsid w:val="00516942"/>
    <w:rsid w:val="005253EE"/>
    <w:rsid w:val="00537E7A"/>
    <w:rsid w:val="00570B40"/>
    <w:rsid w:val="00572646"/>
    <w:rsid w:val="005901AC"/>
    <w:rsid w:val="005965D9"/>
    <w:rsid w:val="005A5C31"/>
    <w:rsid w:val="005A7047"/>
    <w:rsid w:val="005C1215"/>
    <w:rsid w:val="00600FC6"/>
    <w:rsid w:val="00605E60"/>
    <w:rsid w:val="00633633"/>
    <w:rsid w:val="0065272E"/>
    <w:rsid w:val="00664E1E"/>
    <w:rsid w:val="00665946"/>
    <w:rsid w:val="0067670D"/>
    <w:rsid w:val="006951E4"/>
    <w:rsid w:val="006C58B1"/>
    <w:rsid w:val="006D717D"/>
    <w:rsid w:val="006E1FFB"/>
    <w:rsid w:val="0075368F"/>
    <w:rsid w:val="00762CC4"/>
    <w:rsid w:val="00791FF7"/>
    <w:rsid w:val="007B078B"/>
    <w:rsid w:val="00822B2E"/>
    <w:rsid w:val="00840F2A"/>
    <w:rsid w:val="0084199E"/>
    <w:rsid w:val="00844BF0"/>
    <w:rsid w:val="008456CB"/>
    <w:rsid w:val="00850114"/>
    <w:rsid w:val="00861C0F"/>
    <w:rsid w:val="008631E7"/>
    <w:rsid w:val="00895BE7"/>
    <w:rsid w:val="00906B01"/>
    <w:rsid w:val="009476CB"/>
    <w:rsid w:val="0097091E"/>
    <w:rsid w:val="00A13A24"/>
    <w:rsid w:val="00A57549"/>
    <w:rsid w:val="00A63FC7"/>
    <w:rsid w:val="00A90BB5"/>
    <w:rsid w:val="00AB0629"/>
    <w:rsid w:val="00AB227C"/>
    <w:rsid w:val="00AE1521"/>
    <w:rsid w:val="00AF0CDA"/>
    <w:rsid w:val="00B12786"/>
    <w:rsid w:val="00B26898"/>
    <w:rsid w:val="00B26C72"/>
    <w:rsid w:val="00B47178"/>
    <w:rsid w:val="00B51406"/>
    <w:rsid w:val="00B90E89"/>
    <w:rsid w:val="00BA2927"/>
    <w:rsid w:val="00BB75B9"/>
    <w:rsid w:val="00BD15AF"/>
    <w:rsid w:val="00BF4DD2"/>
    <w:rsid w:val="00BF5C86"/>
    <w:rsid w:val="00C02B84"/>
    <w:rsid w:val="00C15438"/>
    <w:rsid w:val="00C461E1"/>
    <w:rsid w:val="00C471F5"/>
    <w:rsid w:val="00CA109F"/>
    <w:rsid w:val="00CC1FF4"/>
    <w:rsid w:val="00CF2E76"/>
    <w:rsid w:val="00D46BF2"/>
    <w:rsid w:val="00D61E1F"/>
    <w:rsid w:val="00D82B66"/>
    <w:rsid w:val="00DA4FC8"/>
    <w:rsid w:val="00DB6F5D"/>
    <w:rsid w:val="00DD2BEB"/>
    <w:rsid w:val="00DF76D3"/>
    <w:rsid w:val="00E34DA4"/>
    <w:rsid w:val="00E812C7"/>
    <w:rsid w:val="00E90964"/>
    <w:rsid w:val="00E97CFD"/>
    <w:rsid w:val="00EA0EEC"/>
    <w:rsid w:val="00EC6566"/>
    <w:rsid w:val="00ED660C"/>
    <w:rsid w:val="00F33AD1"/>
    <w:rsid w:val="00F673DA"/>
    <w:rsid w:val="00F80FB9"/>
    <w:rsid w:val="00F97276"/>
    <w:rsid w:val="00FA3439"/>
    <w:rsid w:val="00FF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B38349"/>
  <w15:docId w15:val="{991508FC-9903-4CA8-99C1-8F70371B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1AC"/>
    <w:pPr>
      <w:spacing w:after="120" w:line="264" w:lineRule="auto"/>
    </w:pPr>
    <w:rPr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17D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color w:val="4F81BD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7D"/>
    <w:rPr>
      <w:rFonts w:asciiTheme="majorHAnsi" w:eastAsiaTheme="majorEastAsia" w:hAnsiTheme="majorHAnsi" w:cstheme="majorBidi"/>
      <w:color w:val="4F81BD" w:themeColor="accent1"/>
      <w:sz w:val="32"/>
      <w:szCs w:val="3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6D717D"/>
    <w:pPr>
      <w:spacing w:before="60" w:line="240" w:lineRule="auto"/>
      <w:contextualSpacing/>
    </w:pPr>
    <w:rPr>
      <w:rFonts w:asciiTheme="majorHAnsi" w:eastAsiaTheme="majorEastAsia" w:hAnsiTheme="majorHAnsi" w:cstheme="majorBidi"/>
      <w:b/>
      <w:color w:val="4F81BD" w:themeColor="accent1"/>
      <w:spacing w:val="-7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6D717D"/>
    <w:rPr>
      <w:rFonts w:asciiTheme="majorHAnsi" w:eastAsiaTheme="majorEastAsia" w:hAnsiTheme="majorHAnsi" w:cstheme="majorBidi"/>
      <w:color w:val="4F81BD" w:themeColor="accent1"/>
      <w:spacing w:val="-7"/>
      <w:sz w:val="64"/>
      <w:szCs w:val="64"/>
      <w:lang w:eastAsia="ja-JP"/>
    </w:rPr>
  </w:style>
  <w:style w:type="paragraph" w:styleId="NoSpacing">
    <w:name w:val="No Spacing"/>
    <w:uiPriority w:val="1"/>
    <w:qFormat/>
    <w:rsid w:val="006D717D"/>
    <w:rPr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3D3606"/>
    <w:rPr>
      <w:color w:val="000000" w:themeColor="text1"/>
      <w:u w:val="none"/>
    </w:rPr>
  </w:style>
  <w:style w:type="paragraph" w:styleId="Footer">
    <w:name w:val="footer"/>
    <w:basedOn w:val="Normal"/>
    <w:link w:val="FooterChar"/>
    <w:uiPriority w:val="99"/>
    <w:unhideWhenUsed/>
    <w:rsid w:val="006D717D"/>
    <w:pPr>
      <w:tabs>
        <w:tab w:val="center" w:pos="4680"/>
        <w:tab w:val="right" w:pos="9360"/>
      </w:tabs>
      <w:spacing w:before="60" w:line="240" w:lineRule="auto"/>
    </w:pPr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6D717D"/>
    <w:rPr>
      <w:sz w:val="20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6D717D"/>
  </w:style>
  <w:style w:type="character" w:customStyle="1" w:styleId="A5">
    <w:name w:val="A5"/>
    <w:uiPriority w:val="99"/>
    <w:rsid w:val="006D717D"/>
    <w:rPr>
      <w:rFonts w:cs="Franklin Gothic Book"/>
      <w:color w:val="221E1F"/>
      <w:sz w:val="18"/>
      <w:szCs w:val="18"/>
    </w:rPr>
  </w:style>
  <w:style w:type="character" w:customStyle="1" w:styleId="A8">
    <w:name w:val="A8"/>
    <w:uiPriority w:val="99"/>
    <w:rsid w:val="006D717D"/>
    <w:rPr>
      <w:rFonts w:cs="Minion Pro"/>
      <w:color w:val="221E1F"/>
      <w:sz w:val="22"/>
      <w:szCs w:val="22"/>
    </w:rPr>
  </w:style>
  <w:style w:type="character" w:customStyle="1" w:styleId="woj">
    <w:name w:val="woj"/>
    <w:basedOn w:val="DefaultParagraphFont"/>
    <w:rsid w:val="006D717D"/>
  </w:style>
  <w:style w:type="paragraph" w:styleId="FootnoteText">
    <w:name w:val="footnote text"/>
    <w:basedOn w:val="Normal"/>
    <w:next w:val="Normal"/>
    <w:link w:val="FootnoteTextChar"/>
    <w:uiPriority w:val="99"/>
    <w:unhideWhenUsed/>
    <w:rsid w:val="000609A7"/>
    <w:pPr>
      <w:spacing w:before="60" w:line="240" w:lineRule="auto"/>
    </w:pPr>
    <w:rPr>
      <w:rFonts w:ascii="Times" w:hAnsi="Times"/>
      <w:b/>
      <w:sz w:val="18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609A7"/>
    <w:rPr>
      <w:rFonts w:ascii="Times" w:hAnsi="Times"/>
      <w:sz w:val="18"/>
      <w:lang w:eastAsia="ja-JP"/>
    </w:rPr>
  </w:style>
  <w:style w:type="character" w:styleId="FootnoteReference">
    <w:name w:val="footnote reference"/>
    <w:basedOn w:val="DefaultParagraphFont"/>
    <w:uiPriority w:val="99"/>
    <w:unhideWhenUsed/>
    <w:rsid w:val="000278B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8D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8D1"/>
    <w:rPr>
      <w:rFonts w:ascii="Lucida Grande" w:hAnsi="Lucida Grande" w:cs="Lucida Grande"/>
      <w:sz w:val="18"/>
      <w:szCs w:val="1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7B078B"/>
    <w:pPr>
      <w:tabs>
        <w:tab w:val="center" w:pos="4320"/>
        <w:tab w:val="right" w:pos="8640"/>
      </w:tabs>
      <w:spacing w:before="60" w:line="240" w:lineRule="auto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7B078B"/>
    <w:rPr>
      <w:sz w:val="20"/>
      <w:szCs w:val="20"/>
      <w:lang w:eastAsia="ja-JP"/>
    </w:rPr>
  </w:style>
  <w:style w:type="table" w:styleId="LightShading-Accent1">
    <w:name w:val="Light Shading Accent 1"/>
    <w:basedOn w:val="TableNormal"/>
    <w:uiPriority w:val="60"/>
    <w:rsid w:val="007B078B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MainHead">
    <w:name w:val="Main Head"/>
    <w:basedOn w:val="Title"/>
    <w:qFormat/>
    <w:rsid w:val="008456CB"/>
    <w:pPr>
      <w:spacing w:line="520" w:lineRule="exact"/>
    </w:pPr>
    <w:rPr>
      <w:rFonts w:ascii="Arial Black" w:hAnsi="Arial Black" w:cs="Arial"/>
      <w:color w:val="FFFFFF" w:themeColor="background1"/>
      <w:sz w:val="48"/>
      <w:szCs w:val="48"/>
    </w:rPr>
  </w:style>
  <w:style w:type="paragraph" w:customStyle="1" w:styleId="mainbodycopy">
    <w:name w:val="main body copy"/>
    <w:basedOn w:val="Heading1"/>
    <w:qFormat/>
    <w:rsid w:val="008456CB"/>
    <w:pPr>
      <w:pBdr>
        <w:bottom w:val="none" w:sz="0" w:space="0" w:color="auto"/>
      </w:pBdr>
      <w:spacing w:before="0" w:after="120" w:line="240" w:lineRule="exact"/>
    </w:pPr>
    <w:rPr>
      <w:rFonts w:ascii="Times" w:hAnsi="Times"/>
      <w:color w:val="auto"/>
      <w:sz w:val="21"/>
      <w:szCs w:val="21"/>
    </w:rPr>
  </w:style>
  <w:style w:type="paragraph" w:customStyle="1" w:styleId="Subheads">
    <w:name w:val="Subheads"/>
    <w:basedOn w:val="Normal"/>
    <w:qFormat/>
    <w:rsid w:val="00137918"/>
    <w:pPr>
      <w:spacing w:before="200" w:line="240" w:lineRule="auto"/>
    </w:pPr>
    <w:rPr>
      <w:rFonts w:ascii="Arial Black" w:hAnsi="Arial Black" w:cs="Arial"/>
      <w:b/>
      <w:color w:val="9BBB59" w:themeColor="accent3"/>
      <w:sz w:val="24"/>
      <w:szCs w:val="28"/>
      <w:u w:val="single"/>
    </w:rPr>
  </w:style>
  <w:style w:type="paragraph" w:customStyle="1" w:styleId="BasicParagraph">
    <w:name w:val="[Basic Paragraph]"/>
    <w:basedOn w:val="Normal"/>
    <w:uiPriority w:val="99"/>
    <w:rsid w:val="00210995"/>
    <w:pPr>
      <w:widowControl w:val="0"/>
      <w:autoSpaceDE w:val="0"/>
      <w:autoSpaceDN w:val="0"/>
      <w:adjustRightInd w:val="0"/>
      <w:spacing w:before="60" w:line="288" w:lineRule="auto"/>
      <w:textAlignment w:val="center"/>
    </w:pPr>
    <w:rPr>
      <w:rFonts w:ascii="MinionPro-Regular" w:hAnsi="MinionPro-Regular" w:cs="MinionPro-Regular"/>
      <w:b/>
      <w:color w:val="000000"/>
      <w:sz w:val="24"/>
      <w:szCs w:val="24"/>
      <w:lang w:eastAsia="en-US"/>
    </w:rPr>
  </w:style>
  <w:style w:type="paragraph" w:customStyle="1" w:styleId="Default">
    <w:name w:val="Default"/>
    <w:rsid w:val="00210995"/>
    <w:pPr>
      <w:autoSpaceDE w:val="0"/>
      <w:autoSpaceDN w:val="0"/>
      <w:adjustRightInd w:val="0"/>
    </w:pPr>
    <w:rPr>
      <w:rFonts w:ascii="Century Gothic" w:eastAsiaTheme="minorHAnsi" w:hAnsi="Century Gothic" w:cs="Century Gothic"/>
      <w:color w:val="00000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313A"/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313A"/>
    <w:rPr>
      <w:rFonts w:ascii="Lucida Grande" w:hAnsi="Lucida Grande" w:cs="Lucida Grande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BD15AF"/>
    <w:rPr>
      <w:color w:val="800080" w:themeColor="followedHyperlink"/>
      <w:u w:val="single"/>
    </w:rPr>
  </w:style>
  <w:style w:type="paragraph" w:customStyle="1" w:styleId="copy">
    <w:name w:val="copy"/>
    <w:basedOn w:val="mainbodycopy"/>
    <w:qFormat/>
    <w:rsid w:val="003D617B"/>
    <w:rPr>
      <w:rFonts w:cs="Times New Roman"/>
    </w:rPr>
  </w:style>
  <w:style w:type="paragraph" w:styleId="ListParagraph">
    <w:name w:val="List Paragraph"/>
    <w:basedOn w:val="Normal"/>
    <w:uiPriority w:val="34"/>
    <w:qFormat/>
    <w:rsid w:val="00516942"/>
    <w:pPr>
      <w:spacing w:before="60" w:line="240" w:lineRule="auto"/>
      <w:ind w:left="720"/>
      <w:contextualSpacing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516942"/>
    <w:rPr>
      <w:color w:val="605E5C"/>
      <w:shd w:val="clear" w:color="auto" w:fill="E1DFDD"/>
    </w:rPr>
  </w:style>
  <w:style w:type="character" w:customStyle="1" w:styleId="BibleQuoteChar">
    <w:name w:val="Bible Quote Char"/>
    <w:basedOn w:val="DefaultParagraphFont"/>
    <w:link w:val="BibleQuote"/>
    <w:locked/>
    <w:rsid w:val="00C461E1"/>
    <w:rPr>
      <w:i/>
      <w:iCs/>
      <w:sz w:val="20"/>
      <w:szCs w:val="20"/>
    </w:rPr>
  </w:style>
  <w:style w:type="paragraph" w:customStyle="1" w:styleId="BibleQuote">
    <w:name w:val="Bible Quote"/>
    <w:basedOn w:val="Normal"/>
    <w:link w:val="BibleQuoteChar"/>
    <w:autoRedefine/>
    <w:qFormat/>
    <w:rsid w:val="00C461E1"/>
    <w:pPr>
      <w:spacing w:before="120" w:line="240" w:lineRule="auto"/>
      <w:ind w:left="360"/>
    </w:pPr>
    <w:rPr>
      <w:i/>
      <w:i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amp@licgm.org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\OneDrive\Documents\Custom%20Office%20Templates\LiC.Document.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6EF51C-E0CB-4DC7-A150-8CFE29E3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LiC.Document.Template.dotx</Template>
  <TotalTime>8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- LCMS Sexual Misconduct Policy</vt:lpstr>
    </vt:vector>
  </TitlesOfParts>
  <Company>The Lutheran Church-Missouri Synod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LCMS Sexual Misconduct Policy</dc:title>
  <dc:subject>Template - LCMS Sexual Misconduct Policy</dc:subject>
  <dc:creator>Jonathan Watt</dc:creator>
  <cp:keywords>Template - LCMS Sexual Misconduct Policy</cp:keywords>
  <cp:lastModifiedBy>Jonathan Watt</cp:lastModifiedBy>
  <cp:revision>6</cp:revision>
  <cp:lastPrinted>2022-10-18T13:57:00Z</cp:lastPrinted>
  <dcterms:created xsi:type="dcterms:W3CDTF">2022-10-18T15:08:00Z</dcterms:created>
  <dcterms:modified xsi:type="dcterms:W3CDTF">2023-01-25T15:25:00Z</dcterms:modified>
</cp:coreProperties>
</file>